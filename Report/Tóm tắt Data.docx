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D696" w14:textId="53B78D3F" w:rsidR="00970124" w:rsidRPr="00970124" w:rsidRDefault="00970124" w:rsidP="00970124">
      <w:pPr>
        <w:pStyle w:val="Heading1"/>
      </w:pPr>
      <w:r>
        <w:rPr>
          <w:lang w:val="en-US"/>
        </w:rPr>
        <w:t xml:space="preserve">Tóm tắt </w:t>
      </w:r>
    </w:p>
    <w:p w14:paraId="34A1EF27" w14:textId="5559B127" w:rsidR="00970124" w:rsidRDefault="00970124" w:rsidP="00970124">
      <w:pPr>
        <w:pStyle w:val="Nidungvnbn"/>
      </w:pPr>
      <w:r>
        <w:t>Bài toán nhận diện mũ bảo hiểm trong môi trường tham gia giao thông, dữ liệu được thu thập từ roboflow.</w:t>
      </w:r>
    </w:p>
    <w:p w14:paraId="01D57BF9" w14:textId="0EF55387" w:rsidR="00970124" w:rsidRDefault="00970124" w:rsidP="00970124">
      <w:pPr>
        <w:pStyle w:val="Nidungvnbn"/>
      </w:pPr>
      <w:r>
        <w:t>Bản draft này tập trung vào việc phân tích dữ liệu.</w:t>
      </w:r>
    </w:p>
    <w:p w14:paraId="2389DE67" w14:textId="6D1FB994" w:rsidR="00970124" w:rsidRPr="00970124" w:rsidRDefault="00970124" w:rsidP="00970124">
      <w:pPr>
        <w:pStyle w:val="Heading1"/>
      </w:pPr>
      <w:r>
        <w:rPr>
          <w:lang w:val="en-US"/>
        </w:rPr>
        <w:t>Phân tích</w:t>
      </w:r>
    </w:p>
    <w:p w14:paraId="4C05A53A" w14:textId="08B02205" w:rsidR="00970124" w:rsidRDefault="00970124" w:rsidP="00970124">
      <w:pPr>
        <w:pStyle w:val="Nidungvnbn"/>
      </w:pPr>
      <w:r>
        <w:t xml:space="preserve">Các thông tin cơ bản </w:t>
      </w:r>
    </w:p>
    <w:p w14:paraId="2A2C087E" w14:textId="0D1B25A5" w:rsidR="00970124" w:rsidRDefault="00970124" w:rsidP="00970124">
      <w:pPr>
        <w:pStyle w:val="Nidungvnbn"/>
      </w:pPr>
      <w:r>
        <w:t>Dữ liệu bao gồm:</w:t>
      </w:r>
    </w:p>
    <w:p w14:paraId="7872BEC9" w14:textId="57035BD9" w:rsidR="00970124" w:rsidRDefault="00970124" w:rsidP="00970124">
      <w:pPr>
        <w:pStyle w:val="Nidungvnbn"/>
        <w:numPr>
          <w:ilvl w:val="0"/>
          <w:numId w:val="32"/>
        </w:numPr>
      </w:pPr>
      <w:r>
        <w:t>Train: 1462 images</w:t>
      </w:r>
    </w:p>
    <w:p w14:paraId="686705A5" w14:textId="59C230A6" w:rsidR="00970124" w:rsidRDefault="00970124" w:rsidP="00970124">
      <w:pPr>
        <w:pStyle w:val="Nidungvnbn"/>
        <w:numPr>
          <w:ilvl w:val="0"/>
          <w:numId w:val="32"/>
        </w:numPr>
      </w:pPr>
      <w:r>
        <w:t>Validation: 239 images</w:t>
      </w:r>
    </w:p>
    <w:p w14:paraId="3CA30D11" w14:textId="019CAAFF" w:rsidR="00970124" w:rsidRDefault="00970124" w:rsidP="00970124">
      <w:pPr>
        <w:pStyle w:val="Nidungvnbn"/>
        <w:numPr>
          <w:ilvl w:val="0"/>
          <w:numId w:val="32"/>
        </w:numPr>
      </w:pPr>
      <w:r>
        <w:t>Test: 260 images</w:t>
      </w:r>
    </w:p>
    <w:p w14:paraId="50DDAE8A" w14:textId="36CD4EA4" w:rsidR="00970124" w:rsidRDefault="00970124" w:rsidP="00970124">
      <w:pPr>
        <w:pStyle w:val="Nidungvnbn"/>
        <w:ind w:left="720" w:firstLine="0"/>
      </w:pPr>
      <w:r>
        <w:t>Với 6 classes khác nhau:</w:t>
      </w:r>
    </w:p>
    <w:p w14:paraId="4D9B205C" w14:textId="0018B299" w:rsidR="00970124" w:rsidRDefault="00970124" w:rsidP="00970124">
      <w:pPr>
        <w:pStyle w:val="Nidungvnbn"/>
        <w:numPr>
          <w:ilvl w:val="0"/>
          <w:numId w:val="32"/>
        </w:numPr>
      </w:pPr>
      <w:r>
        <w:t>Helmet: Xác định đối tượng mũ bảo hiểm</w:t>
      </w:r>
    </w:p>
    <w:p w14:paraId="5C91FD2F" w14:textId="7E589D12" w:rsidR="00970124" w:rsidRDefault="00970124" w:rsidP="00970124">
      <w:pPr>
        <w:pStyle w:val="Nidungvnbn"/>
        <w:numPr>
          <w:ilvl w:val="0"/>
          <w:numId w:val="32"/>
        </w:numPr>
      </w:pPr>
      <w:r>
        <w:t>no_helmet: đối tượng không đội mũ bảo hiểm</w:t>
      </w:r>
    </w:p>
    <w:p w14:paraId="0366E092" w14:textId="57E330DB" w:rsidR="00970124" w:rsidRDefault="00970124" w:rsidP="00970124">
      <w:pPr>
        <w:pStyle w:val="Nidungvnbn"/>
        <w:numPr>
          <w:ilvl w:val="0"/>
          <w:numId w:val="32"/>
        </w:numPr>
      </w:pPr>
      <w:r>
        <w:t>bike: xác định phương tiện là xe máy</w:t>
      </w:r>
    </w:p>
    <w:p w14:paraId="4CCF1645" w14:textId="769934CC" w:rsidR="00970124" w:rsidRDefault="00970124" w:rsidP="00970124">
      <w:pPr>
        <w:pStyle w:val="Nidungvnbn"/>
        <w:numPr>
          <w:ilvl w:val="0"/>
          <w:numId w:val="32"/>
        </w:numPr>
      </w:pPr>
      <w:r>
        <w:t>rider: xác định đối tượng là người tham gia giao thông</w:t>
      </w:r>
    </w:p>
    <w:p w14:paraId="7563C288" w14:textId="070CD8DA" w:rsidR="00970124" w:rsidRDefault="00970124" w:rsidP="00970124">
      <w:pPr>
        <w:pStyle w:val="Nidungvnbn"/>
        <w:numPr>
          <w:ilvl w:val="0"/>
          <w:numId w:val="32"/>
        </w:numPr>
      </w:pPr>
      <w:r>
        <w:t>lisc: biển số xe</w:t>
      </w:r>
    </w:p>
    <w:p w14:paraId="633D34FE" w14:textId="52ABB37C" w:rsidR="00970124" w:rsidRDefault="00970124" w:rsidP="00970124">
      <w:pPr>
        <w:pStyle w:val="Nidungvnbn"/>
        <w:numPr>
          <w:ilvl w:val="0"/>
          <w:numId w:val="32"/>
        </w:numPr>
      </w:pPr>
      <w:r>
        <w:t>noise: nhiễu</w:t>
      </w:r>
    </w:p>
    <w:p w14:paraId="596B710F" w14:textId="0BFBEDED" w:rsidR="00970124" w:rsidRDefault="00970124" w:rsidP="00970124">
      <w:pPr>
        <w:pStyle w:val="Nidungvnbn"/>
        <w:ind w:left="720" w:firstLine="0"/>
      </w:pPr>
      <w:r>
        <w:t>Phía trên là phần tóm tắt về dữ liệu, chương tiếp theo sẽ làm rõ hơn về từng Class trong dữ liệu</w:t>
      </w:r>
    </w:p>
    <w:p w14:paraId="5F8559C0" w14:textId="3E8D6970" w:rsidR="00970124" w:rsidRPr="00970124" w:rsidRDefault="00970124" w:rsidP="00970124">
      <w:pPr>
        <w:pStyle w:val="Heading1"/>
      </w:pPr>
      <w:r>
        <w:rPr>
          <w:lang w:val="en-US"/>
        </w:rPr>
        <w:t>Phân tích</w:t>
      </w:r>
    </w:p>
    <w:p w14:paraId="37911FCA" w14:textId="1B43F887" w:rsidR="00970124" w:rsidRDefault="00970124" w:rsidP="00970124">
      <w:pPr>
        <w:pStyle w:val="Nidungvnbn"/>
      </w:pPr>
      <w:r>
        <w:t>Chương này tập trung phân tích từng class dựa trên sample từ tập dữ liệu, mỗi class sẽ được lấy ra 50 ảnh (chỉ tập trung vào bounding box), mục tiêu của phần này là tìm ra đặc trưng của từng class.</w:t>
      </w:r>
    </w:p>
    <w:p w14:paraId="78230B03" w14:textId="51E4D646" w:rsidR="00970124" w:rsidRDefault="00970124" w:rsidP="00970124">
      <w:pPr>
        <w:pStyle w:val="Nidungvnbn"/>
      </w:pPr>
      <w:r>
        <w:t>Ví dụ: đối với no_helmet thì bb của nó sẽ được vẽ quanh đầu rider, hay toàn bộ người, và rider và bike liệu có bị chồng bb.</w:t>
      </w:r>
    </w:p>
    <w:p w14:paraId="5256A78A" w14:textId="506F3AA7" w:rsidR="00970124" w:rsidRDefault="00970124" w:rsidP="00970124">
      <w:pPr>
        <w:pStyle w:val="Nidungvnbn"/>
        <w:ind w:firstLine="0"/>
      </w:pPr>
      <w:r>
        <w:tab/>
        <w:t>Quan trọng nhất của phần này là phải làm rõ được noise là gì</w:t>
      </w:r>
    </w:p>
    <w:p w14:paraId="22F2CF45" w14:textId="094B3FF3" w:rsidR="00970124" w:rsidRPr="00970124" w:rsidRDefault="00970124" w:rsidP="00970124">
      <w:pPr>
        <w:pStyle w:val="Heading1"/>
      </w:pPr>
      <w:r>
        <w:rPr>
          <w:lang w:val="en-US"/>
        </w:rPr>
        <w:lastRenderedPageBreak/>
        <w:t>Class definition</w:t>
      </w:r>
    </w:p>
    <w:p w14:paraId="20A780A2" w14:textId="2FF5522D" w:rsidR="00970124" w:rsidRDefault="00970124" w:rsidP="00970124">
      <w:pPr>
        <w:pStyle w:val="Nidungvnbn"/>
      </w:pPr>
      <w:r>
        <w:t xml:space="preserve">Từ các đặc trưng phân tích được từ Chương 3, Chương 4 sẽ lập các Class definition, mục tiêu của chương này là tổng hợp lại đặc trưng của một class </w:t>
      </w:r>
    </w:p>
    <w:p w14:paraId="4D4598F8" w14:textId="1610850C" w:rsidR="00970124" w:rsidRPr="00970124" w:rsidRDefault="00970124" w:rsidP="00970124">
      <w:pPr>
        <w:pStyle w:val="Heading1"/>
      </w:pPr>
      <w:r>
        <w:rPr>
          <w:lang w:val="en-US"/>
        </w:rPr>
        <w:t>Lưu ý</w:t>
      </w:r>
    </w:p>
    <w:p w14:paraId="58405EB9" w14:textId="118268F2" w:rsidR="00970124" w:rsidRPr="00970124" w:rsidRDefault="00970124" w:rsidP="00970124">
      <w:pPr>
        <w:pStyle w:val="Nidungvnbn"/>
      </w:pPr>
      <w:r>
        <w:t>Tất cả nội dung đều là suy diễn từ dataset, dataset gốc không có documentation.</w:t>
      </w:r>
    </w:p>
    <w:sectPr w:rsidR="00970124" w:rsidRPr="00970124" w:rsidSect="00602D02">
      <w:headerReference w:type="default" r:id="rId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78AE" w14:textId="77777777" w:rsidR="008C7A4E" w:rsidRDefault="008C7A4E" w:rsidP="00453AB1">
      <w:r>
        <w:separator/>
      </w:r>
    </w:p>
  </w:endnote>
  <w:endnote w:type="continuationSeparator" w:id="0">
    <w:p w14:paraId="6BD905C3" w14:textId="77777777" w:rsidR="008C7A4E" w:rsidRDefault="008C7A4E" w:rsidP="00453AB1">
      <w:r>
        <w:continuationSeparator/>
      </w:r>
    </w:p>
  </w:endnote>
  <w:endnote w:type="continuationNotice" w:id="1">
    <w:p w14:paraId="5A22D118" w14:textId="77777777" w:rsidR="008C7A4E" w:rsidRDefault="008C7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B183" w14:textId="77777777" w:rsidR="008C7A4E" w:rsidRDefault="008C7A4E" w:rsidP="00453AB1">
      <w:r>
        <w:separator/>
      </w:r>
    </w:p>
  </w:footnote>
  <w:footnote w:type="continuationSeparator" w:id="0">
    <w:p w14:paraId="36839FA6" w14:textId="77777777" w:rsidR="008C7A4E" w:rsidRDefault="008C7A4E" w:rsidP="00453AB1">
      <w:r>
        <w:continuationSeparator/>
      </w:r>
    </w:p>
  </w:footnote>
  <w:footnote w:type="continuationNotice" w:id="1">
    <w:p w14:paraId="2A8B5838" w14:textId="77777777" w:rsidR="008C7A4E" w:rsidRDefault="008C7A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F509BF6"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227BE55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4DB2091"/>
    <w:multiLevelType w:val="hybridMultilevel"/>
    <w:tmpl w:val="A93A913C"/>
    <w:lvl w:ilvl="0" w:tplc="59D838F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5"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8"/>
  </w:num>
  <w:num w:numId="4" w16cid:durableId="24870113">
    <w:abstractNumId w:val="25"/>
  </w:num>
  <w:num w:numId="5" w16cid:durableId="2083719434">
    <w:abstractNumId w:val="0"/>
  </w:num>
  <w:num w:numId="6" w16cid:durableId="1159923144">
    <w:abstractNumId w:val="5"/>
  </w:num>
  <w:num w:numId="7" w16cid:durableId="575290421">
    <w:abstractNumId w:val="16"/>
  </w:num>
  <w:num w:numId="8" w16cid:durableId="432167206">
    <w:abstractNumId w:val="22"/>
  </w:num>
  <w:num w:numId="9" w16cid:durableId="2061173545">
    <w:abstractNumId w:val="2"/>
  </w:num>
  <w:num w:numId="10" w16cid:durableId="1834568291">
    <w:abstractNumId w:val="10"/>
  </w:num>
  <w:num w:numId="11" w16cid:durableId="677535900">
    <w:abstractNumId w:val="23"/>
  </w:num>
  <w:num w:numId="12" w16cid:durableId="363676185">
    <w:abstractNumId w:val="26"/>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9"/>
  </w:num>
  <w:num w:numId="18" w16cid:durableId="303899053">
    <w:abstractNumId w:val="24"/>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20"/>
  </w:num>
  <w:num w:numId="24" w16cid:durableId="385446020">
    <w:abstractNumId w:val="6"/>
  </w:num>
  <w:num w:numId="25" w16cid:durableId="30420138">
    <w:abstractNumId w:val="3"/>
  </w:num>
  <w:num w:numId="26" w16cid:durableId="1166555490">
    <w:abstractNumId w:val="3"/>
  </w:num>
  <w:num w:numId="27" w16cid:durableId="687219385">
    <w:abstractNumId w:val="21"/>
  </w:num>
  <w:num w:numId="28" w16cid:durableId="460849350">
    <w:abstractNumId w:val="4"/>
  </w:num>
  <w:num w:numId="29" w16cid:durableId="697051820">
    <w:abstractNumId w:val="11"/>
  </w:num>
  <w:num w:numId="30" w16cid:durableId="973681176">
    <w:abstractNumId w:val="17"/>
  </w:num>
  <w:num w:numId="31" w16cid:durableId="1810588596">
    <w:abstractNumId w:val="8"/>
  </w:num>
  <w:num w:numId="32" w16cid:durableId="1485127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24"/>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C7A4E"/>
    <w:rsid w:val="008D27BE"/>
    <w:rsid w:val="008D5F38"/>
    <w:rsid w:val="008D6D1C"/>
    <w:rsid w:val="008D797C"/>
    <w:rsid w:val="008E03A5"/>
    <w:rsid w:val="008E2972"/>
    <w:rsid w:val="008E2AB5"/>
    <w:rsid w:val="008E6453"/>
    <w:rsid w:val="008F018A"/>
    <w:rsid w:val="008F1D14"/>
    <w:rsid w:val="008F25E1"/>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124"/>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35FFB"/>
  <w15:docId w15:val="{3924C933-CEFA-4AC7-808B-E824B611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lfProject\HDIRLT\DraftReport\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Draft.dotx</Template>
  <TotalTime>8</TotalTime>
  <Pages>2</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dc:creator>
  <cp:lastModifiedBy>nhan nguyen</cp:lastModifiedBy>
  <cp:revision>1</cp:revision>
  <cp:lastPrinted>2021-05-03T07:17:00Z</cp:lastPrinted>
  <dcterms:created xsi:type="dcterms:W3CDTF">2026-05-15T08:34:00Z</dcterms:created>
  <dcterms:modified xsi:type="dcterms:W3CDTF">2026-05-15T08:42:00Z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